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4A33" w14:textId="77777777" w:rsidR="576062CF" w:rsidRDefault="576062CF" w:rsidP="00FD478C"/>
    <w:p w14:paraId="4D402AA4" w14:textId="77777777" w:rsidR="576062CF" w:rsidRPr="00357657" w:rsidRDefault="576062CF" w:rsidP="00357657">
      <w:pPr>
        <w:pStyle w:val="Subtitle"/>
      </w:pPr>
    </w:p>
    <w:p w14:paraId="31B0C48C" w14:textId="410E1CF2" w:rsidR="576062CF" w:rsidRPr="00357657" w:rsidRDefault="00357657" w:rsidP="00357657">
      <w:pPr>
        <w:pStyle w:val="Subtitle"/>
        <w:rPr>
          <w:rStyle w:val="BookTitle"/>
          <w:color w:val="EE0000"/>
          <w:sz w:val="56"/>
          <w:szCs w:val="56"/>
        </w:rPr>
      </w:pPr>
      <w:r w:rsidRPr="00357657">
        <w:rPr>
          <w:rStyle w:val="BookTitle"/>
          <w:color w:val="EE0000"/>
          <w:sz w:val="56"/>
          <w:szCs w:val="56"/>
        </w:rPr>
        <w:t>Discrete Mathematics</w:t>
      </w:r>
    </w:p>
    <w:p w14:paraId="2820AD85" w14:textId="33E29B15" w:rsidR="00357657" w:rsidRPr="00357657" w:rsidRDefault="00357657" w:rsidP="00357657">
      <w:pPr>
        <w:pStyle w:val="Subtitle"/>
        <w:rPr>
          <w:rStyle w:val="BookTitle"/>
          <w:sz w:val="48"/>
          <w:szCs w:val="48"/>
        </w:rPr>
      </w:pPr>
      <w:r w:rsidRPr="00357657">
        <w:rPr>
          <w:rStyle w:val="BookTitle"/>
          <w:sz w:val="48"/>
          <w:szCs w:val="48"/>
        </w:rPr>
        <w:t>Course Code : 3341</w:t>
      </w:r>
    </w:p>
    <w:p w14:paraId="0073D0B8" w14:textId="77777777" w:rsidR="00357657" w:rsidRPr="00357657" w:rsidRDefault="00357657" w:rsidP="00357657">
      <w:pPr>
        <w:pStyle w:val="ListParagraph"/>
        <w:rPr>
          <w:b/>
          <w:bCs/>
          <w:sz w:val="28"/>
          <w:szCs w:val="28"/>
        </w:rPr>
      </w:pPr>
      <w:r w:rsidRPr="00357657">
        <w:rPr>
          <w:b/>
          <w:bCs/>
          <w:sz w:val="28"/>
          <w:szCs w:val="28"/>
        </w:rPr>
        <w:t>Diploma in Artificial Intelligence and Machine Learning</w:t>
      </w:r>
    </w:p>
    <w:p w14:paraId="7B55127F" w14:textId="761AC994" w:rsidR="576062CF" w:rsidRPr="00357657" w:rsidRDefault="00357657" w:rsidP="00357657">
      <w:pPr>
        <w:ind w:left="2160"/>
        <w:rPr>
          <w:sz w:val="28"/>
          <w:szCs w:val="28"/>
        </w:rPr>
      </w:pPr>
      <w:r w:rsidRPr="00357657">
        <w:rPr>
          <w:b/>
          <w:bCs/>
          <w:sz w:val="28"/>
          <w:szCs w:val="28"/>
        </w:rPr>
        <w:t>Semester : 3</w:t>
      </w:r>
    </w:p>
    <w:p w14:paraId="09B381B5" w14:textId="77777777" w:rsidR="717E282B" w:rsidRDefault="717E282B" w:rsidP="00DF3215"/>
    <w:p w14:paraId="4683C210" w14:textId="77777777" w:rsidR="717E282B" w:rsidRDefault="717E282B" w:rsidP="00DF3215"/>
    <w:p w14:paraId="47B8BA53" w14:textId="77777777" w:rsidR="717E282B" w:rsidRDefault="717E282B" w:rsidP="00DF3215"/>
    <w:p w14:paraId="14D0EC2E" w14:textId="77777777" w:rsidR="717E282B" w:rsidRDefault="717E282B" w:rsidP="00DF3215"/>
    <w:p w14:paraId="2E015503" w14:textId="77777777" w:rsidR="709762D6" w:rsidRDefault="709762D6" w:rsidP="00DF3215"/>
    <w:p w14:paraId="042725B1" w14:textId="77777777" w:rsidR="709762D6" w:rsidRDefault="709762D6" w:rsidP="00DF3215"/>
    <w:p w14:paraId="6CDDA35B" w14:textId="77777777" w:rsidR="717E282B" w:rsidRDefault="717E282B" w:rsidP="00DF3215"/>
    <w:p w14:paraId="0DD0D2C5" w14:textId="77777777" w:rsidR="5643BF48" w:rsidRDefault="5643BF48" w:rsidP="00DF3215"/>
    <w:p w14:paraId="1F329B06" w14:textId="77777777" w:rsidR="733B038C" w:rsidRDefault="733B038C" w:rsidP="00357657">
      <w:pPr>
        <w:pStyle w:val="ListParagraph"/>
      </w:pPr>
    </w:p>
    <w:p w14:paraId="233ACDB4" w14:textId="288B3B6F" w:rsidR="576062CF" w:rsidRDefault="576062CF" w:rsidP="00357657">
      <w:pPr>
        <w:pStyle w:val="ListParagraph"/>
      </w:pPr>
      <w:r>
        <w:br w:type="page"/>
      </w:r>
    </w:p>
    <w:p w14:paraId="12ECFA4A" w14:textId="0A6E7DD3" w:rsidR="009B078F" w:rsidRDefault="009B078F" w:rsidP="002D0C24">
      <w:pPr>
        <w:ind w:firstLine="0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</w:rPr>
        <w:lastRenderedPageBreak/>
        <w:t xml:space="preserve">There are two major branches in Mathematics : </w:t>
      </w:r>
    </w:p>
    <w:p w14:paraId="15BF62E3" w14:textId="3E2FA21C" w:rsidR="0039319C" w:rsidRDefault="0039319C" w:rsidP="0039319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Continuous Mathematics</w:t>
      </w:r>
    </w:p>
    <w:p w14:paraId="550F46DD" w14:textId="143DE7FE" w:rsidR="0039319C" w:rsidRPr="0039319C" w:rsidRDefault="0039319C" w:rsidP="0039319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Discrete Mathematics</w:t>
      </w:r>
    </w:p>
    <w:p w14:paraId="53C18B8C" w14:textId="6725BA81" w:rsidR="009B078F" w:rsidRDefault="0039319C" w:rsidP="002D0C24">
      <w:pPr>
        <w:ind w:firstLine="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681EC2D" wp14:editId="31911C60">
            <wp:extent cx="5943600" cy="4012565"/>
            <wp:effectExtent l="0" t="0" r="0" b="6985"/>
            <wp:docPr id="1894726503" name="Picture 3" descr="Discrete vs. Continuous Data: What's the Differenc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screte vs. Continuous Data: What's the Difference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2970" w14:textId="77777777" w:rsidR="000545F2" w:rsidRDefault="000545F2" w:rsidP="009C5C0B">
      <w:pPr>
        <w:ind w:firstLine="0"/>
        <w:rPr>
          <w:rFonts w:ascii="Arial" w:hAnsi="Arial" w:cs="Arial"/>
          <w:sz w:val="24"/>
          <w:szCs w:val="24"/>
        </w:rPr>
        <w:sectPr w:rsidR="000545F2" w:rsidSect="000545F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0B619385" w14:textId="5FC666F5" w:rsidR="000545F2" w:rsidRDefault="000545F2" w:rsidP="009C5C0B">
      <w:pPr>
        <w:ind w:firstLine="0"/>
        <w:rPr>
          <w:rFonts w:ascii="Arial" w:hAnsi="Arial" w:cs="Arial"/>
          <w:sz w:val="24"/>
          <w:szCs w:val="24"/>
        </w:rPr>
        <w:sectPr w:rsidR="000545F2" w:rsidSect="000545F2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2674A5">
        <w:rPr>
          <w:rFonts w:ascii="Arial" w:hAnsi="Arial" w:cs="Arial"/>
          <w:color w:val="EE0000"/>
          <w:sz w:val="24"/>
          <w:szCs w:val="24"/>
        </w:rPr>
        <w:t>Continuous Mathematics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674A5">
        <w:rPr>
          <w:rFonts w:ascii="Arial" w:hAnsi="Arial" w:cs="Arial"/>
          <w:color w:val="EE0000"/>
          <w:sz w:val="24"/>
          <w:szCs w:val="24"/>
        </w:rPr>
        <w:t xml:space="preserve"> Discrete Mathematics</w:t>
      </w:r>
      <w:r w:rsidR="009B078F" w:rsidRPr="002674A5">
        <w:rPr>
          <w:noProof/>
          <w:color w:val="EE0000"/>
        </w:rPr>
        <mc:AlternateContent>
          <mc:Choice Requires="wps">
            <w:drawing>
              <wp:inline distT="0" distB="0" distL="0" distR="0" wp14:anchorId="70F27ED6" wp14:editId="41F82009">
                <wp:extent cx="304800" cy="304800"/>
                <wp:effectExtent l="0" t="0" r="0" b="0"/>
                <wp:docPr id="1299723294" name="Rectangle 1" descr="Introduction and Applications of Discrete Mathematics | PP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0A5BE" id="Rectangle 1" o:spid="_x0000_s1026" alt="Introduction and Applications of Discrete Mathematics | PP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276996" w14:textId="4B44DA33" w:rsidR="002674A5" w:rsidRPr="00570546" w:rsidRDefault="002674A5" w:rsidP="00570546">
      <w:pPr>
        <w:ind w:firstLine="0"/>
        <w:rPr>
          <w:sz w:val="24"/>
          <w:szCs w:val="24"/>
        </w:rPr>
      </w:pPr>
      <w:r w:rsidRPr="00570546">
        <w:rPr>
          <w:sz w:val="24"/>
          <w:szCs w:val="24"/>
        </w:rPr>
        <w:t xml:space="preserve">Result of measuring </w:t>
      </w:r>
      <w:r w:rsidRPr="00570546">
        <w:rPr>
          <w:sz w:val="24"/>
          <w:szCs w:val="24"/>
        </w:rPr>
        <w:tab/>
      </w:r>
      <w:r w:rsidRPr="00570546">
        <w:rPr>
          <w:sz w:val="24"/>
          <w:szCs w:val="24"/>
        </w:rPr>
        <w:tab/>
      </w:r>
      <w:r w:rsidRPr="00570546">
        <w:rPr>
          <w:sz w:val="24"/>
          <w:szCs w:val="24"/>
        </w:rPr>
        <w:tab/>
      </w:r>
      <w:r w:rsidRPr="00570546">
        <w:rPr>
          <w:sz w:val="24"/>
          <w:szCs w:val="24"/>
        </w:rPr>
        <w:tab/>
        <w:t xml:space="preserve">   Result of counting</w:t>
      </w:r>
    </w:p>
    <w:p w14:paraId="6697F661" w14:textId="04717985" w:rsidR="002674A5" w:rsidRPr="00AA081E" w:rsidRDefault="002674A5" w:rsidP="00570546">
      <w:pPr>
        <w:ind w:firstLine="0"/>
        <w:rPr>
          <w:sz w:val="24"/>
          <w:szCs w:val="24"/>
        </w:rPr>
      </w:pPr>
      <w:r w:rsidRPr="00AA081E">
        <w:rPr>
          <w:sz w:val="24"/>
          <w:szCs w:val="24"/>
        </w:rPr>
        <w:t xml:space="preserve">Can take any values </w:t>
      </w:r>
      <w:r w:rsidRPr="00AA081E">
        <w:rPr>
          <w:sz w:val="24"/>
          <w:szCs w:val="24"/>
        </w:rPr>
        <w:tab/>
      </w:r>
      <w:r w:rsidRPr="00AA081E">
        <w:rPr>
          <w:sz w:val="24"/>
          <w:szCs w:val="24"/>
        </w:rPr>
        <w:tab/>
      </w:r>
      <w:r w:rsidRPr="00AA081E">
        <w:rPr>
          <w:sz w:val="24"/>
          <w:szCs w:val="24"/>
        </w:rPr>
        <w:tab/>
      </w:r>
      <w:r w:rsidRPr="00AA081E">
        <w:rPr>
          <w:sz w:val="24"/>
          <w:szCs w:val="24"/>
        </w:rPr>
        <w:tab/>
        <w:t xml:space="preserve">   Can have only specific values</w:t>
      </w:r>
    </w:p>
    <w:p w14:paraId="59118532" w14:textId="7CFBAD8C" w:rsidR="00773222" w:rsidRDefault="002674A5" w:rsidP="00570546">
      <w:pPr>
        <w:spacing w:line="600" w:lineRule="auto"/>
        <w:ind w:firstLine="0"/>
        <w:jc w:val="both"/>
        <w:rPr>
          <w:sz w:val="24"/>
          <w:szCs w:val="24"/>
        </w:rPr>
      </w:pPr>
      <w:r w:rsidRPr="00AA081E">
        <w:rPr>
          <w:sz w:val="24"/>
          <w:szCs w:val="24"/>
        </w:rPr>
        <w:t>Eg : height = 160.5 cm</w:t>
      </w:r>
      <w:r w:rsidRPr="00AA081E">
        <w:rPr>
          <w:sz w:val="24"/>
          <w:szCs w:val="24"/>
        </w:rPr>
        <w:tab/>
      </w:r>
      <w:r w:rsidRPr="00AA081E">
        <w:rPr>
          <w:sz w:val="24"/>
          <w:szCs w:val="24"/>
        </w:rPr>
        <w:tab/>
      </w:r>
      <w:r w:rsidRPr="00AA081E">
        <w:rPr>
          <w:sz w:val="24"/>
          <w:szCs w:val="24"/>
        </w:rPr>
        <w:tab/>
      </w:r>
      <w:r w:rsidRPr="00AA081E">
        <w:rPr>
          <w:sz w:val="24"/>
          <w:szCs w:val="24"/>
        </w:rPr>
        <w:tab/>
        <w:t xml:space="preserve">    Eg : number of students in a class</w:t>
      </w:r>
    </w:p>
    <w:p w14:paraId="0A248D01" w14:textId="77777777" w:rsidR="00773222" w:rsidRPr="00777C2D" w:rsidRDefault="00773222" w:rsidP="00570546">
      <w:pPr>
        <w:pStyle w:val="NoIndent"/>
        <w:rPr>
          <w:lang w:val="en-IN"/>
        </w:rPr>
      </w:pPr>
    </w:p>
    <w:sectPr w:rsidR="00773222" w:rsidRPr="00777C2D" w:rsidSect="00570546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6506D" w14:textId="77777777" w:rsidR="00511F12" w:rsidRDefault="00511F12">
      <w:pPr>
        <w:spacing w:line="240" w:lineRule="auto"/>
      </w:pPr>
      <w:r>
        <w:separator/>
      </w:r>
    </w:p>
  </w:endnote>
  <w:endnote w:type="continuationSeparator" w:id="0">
    <w:p w14:paraId="2AAA4B96" w14:textId="77777777" w:rsidR="00511F12" w:rsidRDefault="00511F12">
      <w:pPr>
        <w:spacing w:line="240" w:lineRule="auto"/>
      </w:pPr>
      <w:r>
        <w:continuationSeparator/>
      </w:r>
    </w:p>
  </w:endnote>
  <w:endnote w:type="continuationNotice" w:id="1">
    <w:p w14:paraId="625B827B" w14:textId="77777777" w:rsidR="00511F12" w:rsidRDefault="00511F1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B91F0" w14:textId="77777777" w:rsidR="00CA1E31" w:rsidRDefault="00CA1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6FC6D159" w14:textId="77777777" w:rsidTr="733B038C">
      <w:tc>
        <w:tcPr>
          <w:tcW w:w="3120" w:type="dxa"/>
        </w:tcPr>
        <w:p w14:paraId="01613865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09BD246E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382B4A1B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395A3C44" w14:textId="77777777" w:rsidR="733B038C" w:rsidRDefault="733B038C" w:rsidP="733B03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0205D38B" w14:textId="77777777" w:rsidTr="733B038C">
      <w:tc>
        <w:tcPr>
          <w:tcW w:w="3120" w:type="dxa"/>
        </w:tcPr>
        <w:p w14:paraId="15581D0B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705EF80C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065EE863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34912A1A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38EB1" w14:textId="77777777" w:rsidR="00511F12" w:rsidRDefault="00511F12">
      <w:pPr>
        <w:spacing w:line="240" w:lineRule="auto"/>
      </w:pPr>
      <w:r>
        <w:separator/>
      </w:r>
    </w:p>
  </w:footnote>
  <w:footnote w:type="continuationSeparator" w:id="0">
    <w:p w14:paraId="18222AFF" w14:textId="77777777" w:rsidR="00511F12" w:rsidRDefault="00511F12">
      <w:pPr>
        <w:spacing w:line="240" w:lineRule="auto"/>
      </w:pPr>
      <w:r>
        <w:continuationSeparator/>
      </w:r>
    </w:p>
  </w:footnote>
  <w:footnote w:type="continuationNotice" w:id="1">
    <w:p w14:paraId="0FCD476E" w14:textId="77777777" w:rsidR="00511F12" w:rsidRDefault="00511F1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EA95" w14:textId="77777777" w:rsidR="00CA1E31" w:rsidRDefault="00CA1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5FD2D565" w14:textId="77777777" w:rsidTr="008830C9">
      <w:tc>
        <w:tcPr>
          <w:tcW w:w="3120" w:type="dxa"/>
        </w:tcPr>
        <w:p w14:paraId="30394388" w14:textId="77777777" w:rsidR="00604652" w:rsidRDefault="00000000" w:rsidP="00604652">
          <w:pPr>
            <w:pStyle w:val="Header"/>
          </w:pPr>
          <w:sdt>
            <w:sdtPr>
              <w:id w:val="-1622601055"/>
              <w:placeholder>
                <w:docPart w:val="1B220606E91D41018E8880F5DACE38AD"/>
              </w:placeholder>
              <w:temporary/>
              <w:showingPlcHdr/>
              <w15:appearance w15:val="hidden"/>
            </w:sdtPr>
            <w:sdtContent>
              <w:r w:rsidR="00604652" w:rsidRPr="00FD478C">
                <w:t>RUNNING HEAD TITLE</w:t>
              </w:r>
            </w:sdtContent>
          </w:sdt>
          <w:r w:rsidR="00904DBE">
            <w:t xml:space="preserve"> </w:t>
          </w:r>
          <w:sdt>
            <w:sdtPr>
              <w:id w:val="-82374865"/>
              <w:placeholder>
                <w:docPart w:val="D3E83965C4C241618CA45225472343C8"/>
              </w:placeholder>
              <w:temporary/>
              <w:showingPlcHdr/>
              <w15:appearance w15:val="hidden"/>
            </w:sdtPr>
            <w:sdtContent>
              <w:r w:rsidR="00604652">
                <w:t>(SHORTENED)</w:t>
              </w:r>
            </w:sdtContent>
          </w:sdt>
        </w:p>
      </w:tc>
      <w:tc>
        <w:tcPr>
          <w:tcW w:w="3120" w:type="dxa"/>
        </w:tcPr>
        <w:p w14:paraId="1FE08B5B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044ED876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36517C2D" w14:textId="77777777" w:rsidR="733B038C" w:rsidRDefault="733B038C" w:rsidP="733B03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0E256BA7" w14:textId="77777777" w:rsidTr="00FD478C">
      <w:tc>
        <w:tcPr>
          <w:tcW w:w="3120" w:type="dxa"/>
        </w:tcPr>
        <w:p w14:paraId="491E58C9" w14:textId="77777777" w:rsidR="733B038C" w:rsidRPr="00FD478C" w:rsidRDefault="00000000" w:rsidP="00FD478C">
          <w:pPr>
            <w:pStyle w:val="Header"/>
          </w:pPr>
          <w:sdt>
            <w:sdtPr>
              <w:id w:val="-376635527"/>
              <w:placeholder>
                <w:docPart w:val="280213345D7E4C0B83C6816A079DCBD7"/>
              </w:placeholder>
              <w:temporary/>
              <w:showingPlcHdr/>
              <w15:appearance w15:val="hidden"/>
            </w:sdtPr>
            <w:sdtContent>
              <w:r w:rsidR="00A75901" w:rsidRPr="00FD478C">
                <w:t>RUNNING HEAD TITLE</w:t>
              </w:r>
            </w:sdtContent>
          </w:sdt>
        </w:p>
      </w:tc>
      <w:tc>
        <w:tcPr>
          <w:tcW w:w="3120" w:type="dxa"/>
        </w:tcPr>
        <w:p w14:paraId="2C410564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55789628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4C9FA774" w14:textId="77777777" w:rsidR="733B038C" w:rsidRDefault="733B038C" w:rsidP="733B0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672"/>
    <w:multiLevelType w:val="hybridMultilevel"/>
    <w:tmpl w:val="3B06C25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89F716C"/>
    <w:multiLevelType w:val="hybridMultilevel"/>
    <w:tmpl w:val="F5A41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8224E"/>
    <w:multiLevelType w:val="hybridMultilevel"/>
    <w:tmpl w:val="7A64E3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C37F5A"/>
    <w:multiLevelType w:val="hybridMultilevel"/>
    <w:tmpl w:val="CBE46E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27F74"/>
    <w:multiLevelType w:val="hybridMultilevel"/>
    <w:tmpl w:val="BCE074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66535"/>
    <w:multiLevelType w:val="hybridMultilevel"/>
    <w:tmpl w:val="FD6A7D9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D0435C9"/>
    <w:multiLevelType w:val="hybridMultilevel"/>
    <w:tmpl w:val="3F90092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9E1474"/>
    <w:multiLevelType w:val="hybridMultilevel"/>
    <w:tmpl w:val="AEFCA4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8C1ED7"/>
    <w:multiLevelType w:val="hybridMultilevel"/>
    <w:tmpl w:val="B6D6E3CC"/>
    <w:lvl w:ilvl="0" w:tplc="4CCA3F4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366DAC"/>
    <w:multiLevelType w:val="hybridMultilevel"/>
    <w:tmpl w:val="564E67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534493">
    <w:abstractNumId w:val="8"/>
  </w:num>
  <w:num w:numId="2" w16cid:durableId="1579095729">
    <w:abstractNumId w:val="3"/>
  </w:num>
  <w:num w:numId="3" w16cid:durableId="1080058802">
    <w:abstractNumId w:val="9"/>
  </w:num>
  <w:num w:numId="4" w16cid:durableId="872767539">
    <w:abstractNumId w:val="7"/>
  </w:num>
  <w:num w:numId="5" w16cid:durableId="598410598">
    <w:abstractNumId w:val="2"/>
  </w:num>
  <w:num w:numId="6" w16cid:durableId="1526018857">
    <w:abstractNumId w:val="6"/>
  </w:num>
  <w:num w:numId="7" w16cid:durableId="974945787">
    <w:abstractNumId w:val="5"/>
  </w:num>
  <w:num w:numId="8" w16cid:durableId="1300307636">
    <w:abstractNumId w:val="0"/>
  </w:num>
  <w:num w:numId="9" w16cid:durableId="1934629964">
    <w:abstractNumId w:val="4"/>
  </w:num>
  <w:num w:numId="10" w16cid:durableId="196885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657"/>
    <w:rsid w:val="000545F2"/>
    <w:rsid w:val="002674A5"/>
    <w:rsid w:val="002C3BE4"/>
    <w:rsid w:val="002D0C24"/>
    <w:rsid w:val="002F7E04"/>
    <w:rsid w:val="00357657"/>
    <w:rsid w:val="00371BD9"/>
    <w:rsid w:val="0039319C"/>
    <w:rsid w:val="0042207D"/>
    <w:rsid w:val="004C683E"/>
    <w:rsid w:val="004D35DE"/>
    <w:rsid w:val="00500997"/>
    <w:rsid w:val="00511F12"/>
    <w:rsid w:val="00530EF3"/>
    <w:rsid w:val="00570546"/>
    <w:rsid w:val="005936DA"/>
    <w:rsid w:val="00604652"/>
    <w:rsid w:val="006513C6"/>
    <w:rsid w:val="006C101C"/>
    <w:rsid w:val="006F4709"/>
    <w:rsid w:val="00702B81"/>
    <w:rsid w:val="00727711"/>
    <w:rsid w:val="0074264E"/>
    <w:rsid w:val="00773222"/>
    <w:rsid w:val="00777C2D"/>
    <w:rsid w:val="00796468"/>
    <w:rsid w:val="007D4A2B"/>
    <w:rsid w:val="007E2D6A"/>
    <w:rsid w:val="008078FA"/>
    <w:rsid w:val="00823731"/>
    <w:rsid w:val="008F5AF1"/>
    <w:rsid w:val="00904DBE"/>
    <w:rsid w:val="00987729"/>
    <w:rsid w:val="009B078F"/>
    <w:rsid w:val="009C5C0B"/>
    <w:rsid w:val="00A75901"/>
    <w:rsid w:val="00AA081E"/>
    <w:rsid w:val="00B5233A"/>
    <w:rsid w:val="00BA6612"/>
    <w:rsid w:val="00C26C30"/>
    <w:rsid w:val="00CA1E31"/>
    <w:rsid w:val="00CD7F50"/>
    <w:rsid w:val="00DA395D"/>
    <w:rsid w:val="00DF1ADF"/>
    <w:rsid w:val="00DF3215"/>
    <w:rsid w:val="00E078FD"/>
    <w:rsid w:val="00E23707"/>
    <w:rsid w:val="00E879E7"/>
    <w:rsid w:val="00F43ACD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C246F"/>
  <w15:chartTrackingRefBased/>
  <w15:docId w15:val="{8CE073A1-BA34-4749-9895-DF154F9F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BookTitle">
    <w:name w:val="Book Title"/>
    <w:basedOn w:val="DefaultParagraphFont"/>
    <w:uiPriority w:val="33"/>
    <w:qFormat/>
    <w:rsid w:val="0035765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357657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054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yBook\AppData\Local\Microsoft\Office\16.0\DTS\en-IN%7bB935CD72-20DF-4C37-AE71-34694688633E%7d\%7b2CECA59E-6C75-42DF-B51E-4F34DF803B98%7dTF795a8be7-09f1-4a99-b0d5-9ceb1acfb335f93d958e_win32-29f8f7c6876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220606E91D41018E8880F5DACE3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9D23A-4F2F-45D5-8DAB-E51A03C3780D}"/>
      </w:docPartPr>
      <w:docPartBody>
        <w:p w:rsidR="00F34F1D" w:rsidRDefault="00000000">
          <w:pPr>
            <w:pStyle w:val="1B220606E91D41018E8880F5DACE38AD"/>
          </w:pPr>
          <w:r>
            <w:t>456</w:t>
          </w:r>
        </w:p>
      </w:docPartBody>
    </w:docPart>
    <w:docPart>
      <w:docPartPr>
        <w:name w:val="D3E83965C4C241618CA45225472343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AD8D-7EA9-44BF-A3C3-0705A63BA84C}"/>
      </w:docPartPr>
      <w:docPartBody>
        <w:p w:rsidR="00F34F1D" w:rsidRDefault="00000000">
          <w:pPr>
            <w:pStyle w:val="D3E83965C4C241618CA45225472343C8"/>
          </w:pPr>
          <w:r w:rsidRPr="576062CF">
            <w:t>Row Head</w:t>
          </w:r>
        </w:p>
      </w:docPartBody>
    </w:docPart>
    <w:docPart>
      <w:docPartPr>
        <w:name w:val="280213345D7E4C0B83C6816A079DC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714BC-6089-4AB7-AC5C-C7FB3BFC5371}"/>
      </w:docPartPr>
      <w:docPartBody>
        <w:p w:rsidR="00F34F1D" w:rsidRDefault="00000000">
          <w:pPr>
            <w:pStyle w:val="280213345D7E4C0B83C6816A079DCBD7"/>
          </w:pPr>
          <w:r>
            <w:t>789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BE"/>
    <w:rsid w:val="004D35DE"/>
    <w:rsid w:val="009752BE"/>
    <w:rsid w:val="00987729"/>
    <w:rsid w:val="009D515B"/>
    <w:rsid w:val="00F3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78CD298C5644CA98BBF90C03E5E322B">
    <w:name w:val="C78CD298C5644CA98BBF90C03E5E322B"/>
  </w:style>
  <w:style w:type="paragraph" w:customStyle="1" w:styleId="76A3E3DC1FE0495FBD8244F470ACFEDD">
    <w:name w:val="76A3E3DC1FE0495FBD8244F470ACFEDD"/>
  </w:style>
  <w:style w:type="paragraph" w:customStyle="1" w:styleId="E243805B283F436E9D2BD50E0BED7193">
    <w:name w:val="E243805B283F436E9D2BD50E0BED7193"/>
  </w:style>
  <w:style w:type="paragraph" w:customStyle="1" w:styleId="5578DC9EFCE24443988863AF4A88B3BE">
    <w:name w:val="5578DC9EFCE24443988863AF4A88B3BE"/>
  </w:style>
  <w:style w:type="paragraph" w:customStyle="1" w:styleId="7A5D862169BF491DAEA428ECF045D66D">
    <w:name w:val="7A5D862169BF491DAEA428ECF045D66D"/>
  </w:style>
  <w:style w:type="paragraph" w:customStyle="1" w:styleId="039B7E996BAA4120AF68AA8BBC6E5F2F">
    <w:name w:val="039B7E996BAA4120AF68AA8BBC6E5F2F"/>
  </w:style>
  <w:style w:type="paragraph" w:customStyle="1" w:styleId="6581A1AC6DB6434C9B3B891811532B35">
    <w:name w:val="6581A1AC6DB6434C9B3B891811532B35"/>
  </w:style>
  <w:style w:type="paragraph" w:customStyle="1" w:styleId="D908CA2AE20348F2A86275F7F02596F9">
    <w:name w:val="D908CA2AE20348F2A86275F7F02596F9"/>
  </w:style>
  <w:style w:type="paragraph" w:customStyle="1" w:styleId="361E86CDF16D471699CDC89049FFAD2A">
    <w:name w:val="361E86CDF16D471699CDC89049FFAD2A"/>
  </w:style>
  <w:style w:type="paragraph" w:customStyle="1" w:styleId="FA3144566AB5471B849360D1D6B23B52">
    <w:name w:val="FA3144566AB5471B849360D1D6B23B52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F497DD2DA0B84BABB197F74F7A084F57">
    <w:name w:val="F497DD2DA0B84BABB197F74F7A084F57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C07280A37DB74CE588A9EE971E335A98">
    <w:name w:val="C07280A37DB74CE588A9EE971E335A98"/>
  </w:style>
  <w:style w:type="paragraph" w:customStyle="1" w:styleId="EC11B3CA9D634346B7EA6F86F0160CFF">
    <w:name w:val="EC11B3CA9D634346B7EA6F86F0160CFF"/>
  </w:style>
  <w:style w:type="paragraph" w:customStyle="1" w:styleId="BCDE3729B28A4DDF83B59C682A537D19">
    <w:name w:val="BCDE3729B28A4DDF83B59C682A537D19"/>
  </w:style>
  <w:style w:type="paragraph" w:customStyle="1" w:styleId="7109D62CCDB74D2489A2D4012F0C889F">
    <w:name w:val="7109D62CCDB74D2489A2D4012F0C889F"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662375A56A1A48DC99AD24900BA41C0F">
    <w:name w:val="662375A56A1A48DC99AD24900BA41C0F"/>
  </w:style>
  <w:style w:type="paragraph" w:customStyle="1" w:styleId="E06233ECA04A4F9BBDC3FEFFE853E42A">
    <w:name w:val="E06233ECA04A4F9BBDC3FEFFE853E42A"/>
  </w:style>
  <w:style w:type="paragraph" w:customStyle="1" w:styleId="16B86030E3624DE89DD0E4C260B71B1A">
    <w:name w:val="16B86030E3624DE89DD0E4C260B71B1A"/>
  </w:style>
  <w:style w:type="paragraph" w:customStyle="1" w:styleId="2104C6DD47E24EBE9393528EDBE92585">
    <w:name w:val="2104C6DD47E24EBE9393528EDBE92585"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4AC052F22B3B414DB08B676F53644548">
    <w:name w:val="4AC052F22B3B414DB08B676F53644548"/>
  </w:style>
  <w:style w:type="paragraph" w:customStyle="1" w:styleId="811E56F9C9F849C4B0D6F8079556F63A">
    <w:name w:val="811E56F9C9F849C4B0D6F8079556F63A"/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31DE2D0C75584500A4E5804C5522D5AB">
    <w:name w:val="31DE2D0C75584500A4E5804C5522D5AB"/>
  </w:style>
  <w:style w:type="paragraph" w:customStyle="1" w:styleId="E74A16083F8944AD8F21B2E9E344F195">
    <w:name w:val="E74A16083F8944AD8F21B2E9E344F195"/>
  </w:style>
  <w:style w:type="paragraph" w:customStyle="1" w:styleId="AAEEC4A345794284B18CF980EC477E9D">
    <w:name w:val="AAEEC4A345794284B18CF980EC477E9D"/>
  </w:style>
  <w:style w:type="paragraph" w:customStyle="1" w:styleId="A6E44FA89DAD4636AF08D848CF7B1858">
    <w:name w:val="A6E44FA89DAD4636AF08D848CF7B1858"/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8E1B061865E3488FBB0F9944F8FDD744">
    <w:name w:val="8E1B061865E3488FBB0F9944F8FDD744"/>
  </w:style>
  <w:style w:type="paragraph" w:customStyle="1" w:styleId="EBDC80432A3B43AD85DEEC4D884EE8BD">
    <w:name w:val="EBDC80432A3B43AD85DEEC4D884EE8BD"/>
  </w:style>
  <w:style w:type="paragraph" w:customStyle="1" w:styleId="03275D03D46E4D5CA7080BA97BBA3991">
    <w:name w:val="03275D03D46E4D5CA7080BA97BBA3991"/>
  </w:style>
  <w:style w:type="paragraph" w:customStyle="1" w:styleId="13B8D44890794AC297549C960DD5C5F3">
    <w:name w:val="13B8D44890794AC297549C960DD5C5F3"/>
  </w:style>
  <w:style w:type="paragraph" w:customStyle="1" w:styleId="43BC6434EB2D46AA9EA66338CCBFB118">
    <w:name w:val="43BC6434EB2D46AA9EA66338CCBFB118"/>
  </w:style>
  <w:style w:type="paragraph" w:customStyle="1" w:styleId="D8F979966DEC44B1BFEA681081DD8A3B">
    <w:name w:val="D8F979966DEC44B1BFEA681081DD8A3B"/>
  </w:style>
  <w:style w:type="paragraph" w:customStyle="1" w:styleId="85D89290CAAE48928B332E5FE4FFC74A">
    <w:name w:val="85D89290CAAE48928B332E5FE4FFC74A"/>
  </w:style>
  <w:style w:type="paragraph" w:customStyle="1" w:styleId="9E064EF8ACB440798DBC4D8530C40925">
    <w:name w:val="9E064EF8ACB440798DBC4D8530C40925"/>
  </w:style>
  <w:style w:type="paragraph" w:customStyle="1" w:styleId="92AF3A90F29F465FBB6CB0EC104CD02F">
    <w:name w:val="92AF3A90F29F465FBB6CB0EC104CD02F"/>
  </w:style>
  <w:style w:type="paragraph" w:customStyle="1" w:styleId="44142A784946476AB9E8BC4A6E3DA409">
    <w:name w:val="44142A784946476AB9E8BC4A6E3DA409"/>
  </w:style>
  <w:style w:type="paragraph" w:customStyle="1" w:styleId="33C3DC2C47854B06BC42AF63A8FEE69F">
    <w:name w:val="33C3DC2C47854B06BC42AF63A8FEE69F"/>
  </w:style>
  <w:style w:type="paragraph" w:customStyle="1" w:styleId="898673558511476BBB08CC954F3222A6">
    <w:name w:val="898673558511476BBB08CC954F3222A6"/>
  </w:style>
  <w:style w:type="paragraph" w:customStyle="1" w:styleId="B3DB04BB577142A2870592C886C81D0E">
    <w:name w:val="B3DB04BB577142A2870592C886C81D0E"/>
  </w:style>
  <w:style w:type="paragraph" w:customStyle="1" w:styleId="80E08154697147118E6917DFF8F6A8D7">
    <w:name w:val="80E08154697147118E6917DFF8F6A8D7"/>
  </w:style>
  <w:style w:type="paragraph" w:customStyle="1" w:styleId="DBD3343146654076884EE6560B761FB6">
    <w:name w:val="DBD3343146654076884EE6560B761FB6"/>
  </w:style>
  <w:style w:type="paragraph" w:customStyle="1" w:styleId="1AC22DD1C7B1437B935C16CF1ED53995">
    <w:name w:val="1AC22DD1C7B1437B935C16CF1ED53995"/>
  </w:style>
  <w:style w:type="paragraph" w:customStyle="1" w:styleId="5677A2044E4F4C1F9139E7B12D3176A8">
    <w:name w:val="5677A2044E4F4C1F9139E7B12D3176A8"/>
  </w:style>
  <w:style w:type="paragraph" w:customStyle="1" w:styleId="A1D413F18934449C8BB0C70AB036B8D2">
    <w:name w:val="A1D413F18934449C8BB0C70AB036B8D2"/>
  </w:style>
  <w:style w:type="paragraph" w:customStyle="1" w:styleId="37074CE8D69746F3B970836307DFA861">
    <w:name w:val="37074CE8D69746F3B970836307DFA861"/>
  </w:style>
  <w:style w:type="paragraph" w:customStyle="1" w:styleId="0F094E09D6B3421EBEE72FD94E7C2ADC">
    <w:name w:val="0F094E09D6B3421EBEE72FD94E7C2ADC"/>
  </w:style>
  <w:style w:type="paragraph" w:customStyle="1" w:styleId="FB6A25FF638E4C05BBA270A8B99D65C4">
    <w:name w:val="FB6A25FF638E4C05BBA270A8B99D65C4"/>
  </w:style>
  <w:style w:type="paragraph" w:customStyle="1" w:styleId="3661750E69B34C089C3E457D234D1826">
    <w:name w:val="3661750E69B34C089C3E457D234D1826"/>
  </w:style>
  <w:style w:type="paragraph" w:customStyle="1" w:styleId="8835F3F6B03B4BFBAE32B61494BFF850">
    <w:name w:val="8835F3F6B03B4BFBAE32B61494BFF850"/>
  </w:style>
  <w:style w:type="paragraph" w:customStyle="1" w:styleId="BB4A8AFDD02C403183C01FE41A22FF18">
    <w:name w:val="BB4A8AFDD02C403183C01FE41A22FF18"/>
  </w:style>
  <w:style w:type="paragraph" w:customStyle="1" w:styleId="60DED043EC3F43FE988455E52283929E">
    <w:name w:val="60DED043EC3F43FE988455E52283929E"/>
  </w:style>
  <w:style w:type="paragraph" w:customStyle="1" w:styleId="8568F20F88E740839C1CAF837529E71C">
    <w:name w:val="8568F20F88E740839C1CAF837529E71C"/>
  </w:style>
  <w:style w:type="paragraph" w:customStyle="1" w:styleId="A4BBCE5FE0C246D5BD3F10515EE1DFB6">
    <w:name w:val="A4BBCE5FE0C246D5BD3F10515EE1DFB6"/>
  </w:style>
  <w:style w:type="paragraph" w:customStyle="1" w:styleId="86EC0F9883024A1689F10640FD7FF87B">
    <w:name w:val="86EC0F9883024A1689F10640FD7FF87B"/>
  </w:style>
  <w:style w:type="paragraph" w:customStyle="1" w:styleId="653CCC707E434301899FC46B7931B9A8">
    <w:name w:val="653CCC707E434301899FC46B7931B9A8"/>
  </w:style>
  <w:style w:type="paragraph" w:customStyle="1" w:styleId="AC96508A7FF94776B3BAC3585BBF5A4E">
    <w:name w:val="AC96508A7FF94776B3BAC3585BBF5A4E"/>
  </w:style>
  <w:style w:type="paragraph" w:customStyle="1" w:styleId="510B62C710EC418FB2574274E7718D48">
    <w:name w:val="510B62C710EC418FB2574274E7718D48"/>
  </w:style>
  <w:style w:type="paragraph" w:customStyle="1" w:styleId="FE759DE79746436695E203DFA7C69605">
    <w:name w:val="FE759DE79746436695E203DFA7C69605"/>
  </w:style>
  <w:style w:type="paragraph" w:customStyle="1" w:styleId="82302A4006424BE1B3227A11CF242D8B">
    <w:name w:val="82302A4006424BE1B3227A11CF242D8B"/>
  </w:style>
  <w:style w:type="paragraph" w:customStyle="1" w:styleId="460026DB3BC8442CB6ED0B013EF88A70">
    <w:name w:val="460026DB3BC8442CB6ED0B013EF88A70"/>
  </w:style>
  <w:style w:type="paragraph" w:customStyle="1" w:styleId="9648D972C451407CA558B6157656E84C">
    <w:name w:val="9648D972C451407CA558B6157656E84C"/>
  </w:style>
  <w:style w:type="paragraph" w:customStyle="1" w:styleId="2E2728228E3A4361BC2D1E4FD8CEE15A">
    <w:name w:val="2E2728228E3A4361BC2D1E4FD8CEE15A"/>
  </w:style>
  <w:style w:type="paragraph" w:customStyle="1" w:styleId="1AFFEEA5F2F742EBAF9CCBC79274C0F0">
    <w:name w:val="1AFFEEA5F2F742EBAF9CCBC79274C0F0"/>
  </w:style>
  <w:style w:type="paragraph" w:customStyle="1" w:styleId="9BD42BC65D97469C9C7A13F9C7008982">
    <w:name w:val="9BD42BC65D97469C9C7A13F9C7008982"/>
  </w:style>
  <w:style w:type="paragraph" w:customStyle="1" w:styleId="63406EFCCF844547B85298C159F89C82">
    <w:name w:val="63406EFCCF844547B85298C159F89C82"/>
  </w:style>
  <w:style w:type="paragraph" w:customStyle="1" w:styleId="B6FFD0D948F3421B98FDD47C2D48939E">
    <w:name w:val="B6FFD0D948F3421B98FDD47C2D48939E"/>
  </w:style>
  <w:style w:type="paragraph" w:customStyle="1" w:styleId="0233BF45BACA4D64AC37F629213696FA">
    <w:name w:val="0233BF45BACA4D64AC37F629213696FA"/>
  </w:style>
  <w:style w:type="paragraph" w:customStyle="1" w:styleId="F04F15A974DE466EB04012D494666D5F">
    <w:name w:val="F04F15A974DE466EB04012D494666D5F"/>
  </w:style>
  <w:style w:type="paragraph" w:customStyle="1" w:styleId="498E8F96A7CB4A5DAD3DFFDDADACAB62">
    <w:name w:val="498E8F96A7CB4A5DAD3DFFDDADACAB62"/>
  </w:style>
  <w:style w:type="paragraph" w:customStyle="1" w:styleId="4D525C114E5C4456A7C88B3DE8BDB0DC">
    <w:name w:val="4D525C114E5C4456A7C88B3DE8BDB0DC"/>
  </w:style>
  <w:style w:type="paragraph" w:customStyle="1" w:styleId="51B1690DF42F468A8DDFDB640B16B1F0">
    <w:name w:val="51B1690DF42F468A8DDFDB640B16B1F0"/>
  </w:style>
  <w:style w:type="paragraph" w:customStyle="1" w:styleId="DCBBE6EBD2BF45C5998BAB02702A8FB0">
    <w:name w:val="DCBBE6EBD2BF45C5998BAB02702A8FB0"/>
  </w:style>
  <w:style w:type="paragraph" w:customStyle="1" w:styleId="92212EA8974541DAAF47E5C8450D5364">
    <w:name w:val="92212EA8974541DAAF47E5C8450D5364"/>
  </w:style>
  <w:style w:type="paragraph" w:customStyle="1" w:styleId="8EDD101AAAAC405F81B3DCFBEE5A166E">
    <w:name w:val="8EDD101AAAAC405F81B3DCFBEE5A166E"/>
  </w:style>
  <w:style w:type="paragraph" w:customStyle="1" w:styleId="C8639512D67B4724B88A31D1E8D1B965">
    <w:name w:val="C8639512D67B4724B88A31D1E8D1B965"/>
  </w:style>
  <w:style w:type="paragraph" w:customStyle="1" w:styleId="DA7F0A3140934D15A4FA268B135BF117">
    <w:name w:val="DA7F0A3140934D15A4FA268B135BF117"/>
  </w:style>
  <w:style w:type="paragraph" w:customStyle="1" w:styleId="53963133203A4C1BA5F695175CEFC7C5">
    <w:name w:val="53963133203A4C1BA5F695175CEFC7C5"/>
  </w:style>
  <w:style w:type="paragraph" w:customStyle="1" w:styleId="360A2F081CDC4430B1877425C2E18193">
    <w:name w:val="360A2F081CDC4430B1877425C2E18193"/>
  </w:style>
  <w:style w:type="paragraph" w:customStyle="1" w:styleId="1B220606E91D41018E8880F5DACE38AD">
    <w:name w:val="1B220606E91D41018E8880F5DACE38AD"/>
  </w:style>
  <w:style w:type="paragraph" w:customStyle="1" w:styleId="D3E83965C4C241618CA45225472343C8">
    <w:name w:val="D3E83965C4C241618CA45225472343C8"/>
  </w:style>
  <w:style w:type="paragraph" w:customStyle="1" w:styleId="280213345D7E4C0B83C6816A079DCBD7">
    <w:name w:val="280213345D7E4C0B83C6816A079DCBD7"/>
  </w:style>
  <w:style w:type="paragraph" w:customStyle="1" w:styleId="5CEBFD4826C047B0AAF33AEB0295320A">
    <w:name w:val="5CEBFD4826C047B0AAF33AEB0295320A"/>
  </w:style>
  <w:style w:type="paragraph" w:customStyle="1" w:styleId="5538E224492D48EA893F36F8F1458EDA">
    <w:name w:val="5538E224492D48EA893F36F8F1458EDA"/>
  </w:style>
  <w:style w:type="paragraph" w:customStyle="1" w:styleId="9B359A18EED24C37B98082CA1183814F">
    <w:name w:val="9B359A18EED24C37B98082CA1183814F"/>
  </w:style>
  <w:style w:type="paragraph" w:customStyle="1" w:styleId="AC14795E798740A2ACC707DAB2D3FFA3">
    <w:name w:val="AC14795E798740A2ACC707DAB2D3FFA3"/>
  </w:style>
  <w:style w:type="paragraph" w:customStyle="1" w:styleId="2F3BC6A9CB35464F87A5303F1E1321A0">
    <w:name w:val="2F3BC6A9CB35464F87A5303F1E1321A0"/>
  </w:style>
  <w:style w:type="paragraph" w:customStyle="1" w:styleId="5C618095612649F590F46B739C58C42D">
    <w:name w:val="5C618095612649F590F46B739C58C42D"/>
  </w:style>
  <w:style w:type="paragraph" w:customStyle="1" w:styleId="D4C4C3AB1D274D89A188D69B6F609F1B">
    <w:name w:val="D4C4C3AB1D274D89A188D69B6F609F1B"/>
  </w:style>
  <w:style w:type="paragraph" w:customStyle="1" w:styleId="740286088683430781C6729A43AB2DB6">
    <w:name w:val="740286088683430781C6729A43AB2DB6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A44DCA37572646A6B5036C748217FD3A">
    <w:name w:val="A44DCA37572646A6B5036C748217FD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{2CECA59E-6C75-42DF-B51E-4F34DF803B98}TF795a8be7-09f1-4a99-b0d5-9ceb1acfb335f93d958e_win32-29f8f7c68765</Template>
  <TotalTime>333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Kalyani M Biju</cp:lastModifiedBy>
  <cp:revision>3</cp:revision>
  <dcterms:created xsi:type="dcterms:W3CDTF">2026-08-19T07:23:00Z</dcterms:created>
  <dcterms:modified xsi:type="dcterms:W3CDTF">2026-08-23T13:08:00Z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